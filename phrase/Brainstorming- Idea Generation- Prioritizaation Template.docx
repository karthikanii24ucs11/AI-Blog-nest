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before="0" w:after="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pStyle w:val="Normal"/>
        <w:bidi w:val="1"/>
        <w:spacing w:before="0" w:after="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>
      <w:pPr>
        <w:pStyle w:val="Normal"/>
        <w:spacing w:before="0"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7"/>
      </w:tblGrid>
      <w:tr>
        <w:trPr>
          <w:tblHeader w:val="true"/>
          <w:cantSplit w:val="true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31 January 2025</w:t>
            </w:r>
          </w:p>
        </w:tc>
      </w:tr>
      <w:tr>
        <w:trPr>
          <w:tblHeader w:val="true"/>
          <w:cantSplit w:val="true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SWTID-2026-1995</w:t>
            </w:r>
          </w:p>
        </w:tc>
      </w:tr>
      <w:tr>
        <w:trPr>
          <w:tblHeader w:val="true"/>
          <w:cantSplit w:val="true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AI B LOG NEST</w:t>
            </w:r>
            <w:bookmarkStart w:id="0" w:name="_GoBack"/>
            <w:bookmarkEnd w:id="0"/>
            <w:r>
              <w:rPr/>
              <w:t xml:space="preserve"> APl</w:t>
            </w:r>
          </w:p>
        </w:tc>
      </w:tr>
      <w:tr>
        <w:trPr>
          <w:tblHeader w:val="true"/>
          <w:cantSplit w:val="true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4 Marks</w:t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1"/>
        <w:rPr>
          <w:b/>
          <w:bCs/>
          <w:sz w:val="24"/>
          <w:szCs w:val="24"/>
        </w:rPr>
      </w:pPr>
      <w:r>
        <w:rPr>
          <w:b/>
          <w:sz w:val="24"/>
          <w:szCs w:val="24"/>
        </w:rPr>
        <w:t>Brainstorm &amp; Idea Prioritization Template</w:t>
      </w:r>
      <w:r>
        <w:rPr>
          <w:b/>
          <w:sz w:val="24"/>
          <w:szCs w:val="24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color="auto" w:fill="FFFFFF"/>
        <w:bidi w:val="1"/>
        <w:spacing w:lineRule="auto" w:line="240" w:before="0" w:after="16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color="auto" w:fill="FFFFFF"/>
        <w:bidi w:val="1"/>
        <w:spacing w:lineRule="auto" w:line="240" w:before="0" w:after="16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Use this template in your own brainstorming sessions so your team can unleash their imagination and start shaping concepts even if you're not sitting in the same room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</w:r>
    </w:p>
    <w:p>
      <w:pPr>
        <w:pStyle w:val="Normal"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2">
        <w:r>
          <w:rPr>
            <w:rStyle w:val="Style3"/>
            <w:color w:val="1155CC"/>
            <w:u w:val="single"/>
          </w:rPr>
          <w:t>https://www.mural.co/templates/brainstorm-and-idea-prioritization</w:t>
        </w:r>
      </w:hyperlink>
    </w:p>
    <w:p>
      <w:pPr>
        <w:pStyle w:val="Normal"/>
        <w:bidi w:val="1"/>
        <w:rPr>
          <w:b/>
          <w:bCs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4185285"/>
                <wp:effectExtent l="0" t="0" r="0" b="0"/>
                <wp:docPr id="1" name="图片 1" descr="Graphical user interface, application&#10;&#10;Description automatically generated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" descr="Graphical user interface, application&#10;&#10;Description automatically generated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731560" cy="418536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bidi w:val="1"/>
        <w:rPr>
          <w:b/>
          <w:bCs/>
        </w:rPr>
      </w:pPr>
      <w:r>
        <w:rPr>
          <w:b/>
        </w:rPr>
        <w:t>Step-2: Brainstorm, Idea Listing and Grouping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3827780"/>
                <wp:effectExtent l="0" t="0" r="0" b="0"/>
                <wp:docPr id="3" name="图片 4" descr="Graphical user interface, treemap chart&#10;&#10;Description automatically generated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 descr="Graphical user interface, treemap chart&#10;&#10;Description automatically generated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731560" cy="38278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</w:p>
    <w:p>
      <w:pPr>
        <w:pStyle w:val="Normal"/>
        <w:bidi w:val="1"/>
        <w:rPr>
          <w:b/>
          <w:bCs/>
        </w:rPr>
      </w:pPr>
      <w:r>
        <w:rPr>
          <w:b/>
        </w:rPr>
        <w:t>Step-3: Idea Prioritization</w:t>
      </w:r>
    </w:p>
    <w:p>
      <w:pPr>
        <w:pStyle w:val="Normal"/>
        <w:spacing w:before="0" w:after="16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3611245" cy="4323080"/>
                <wp:effectExtent l="0" t="0" r="0" b="0"/>
                <wp:docPr id="5" name="图片 7" descr="Diagram&#10;&#10;Description automatically generated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图片 7" descr="Diagram&#10;&#10;Description automatically generated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3611160" cy="432324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IBM Plex San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 w:val="false"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pageBreakBefore w:val="false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pageBreakBefore w:val="false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pageBreakBefore w:val="false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pageBreakBefore w:val="false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pageBreakBefore w:val="false"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qFormat/>
    <w:rPr/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UnresolvedMention" w:customStyle="1">
    <w:name w:val="Unresolved Mention"/>
    <w:basedOn w:val="DefaultParagraphFont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keepNext w:val="true"/>
      <w:keepLines/>
      <w:pageBreakBefore w:val="false"/>
      <w:spacing w:before="480" w:after="120"/>
    </w:pPr>
    <w:rPr>
      <w:b/>
      <w:bCs/>
      <w:sz w:val="72"/>
      <w:szCs w:val="72"/>
    </w:rPr>
  </w:style>
  <w:style w:type="paragraph" w:styleId="Default" w:customStyle="1">
    <w:name w:val="Default"/>
    <w:qFormat/>
    <w:pPr>
      <w:widowControl/>
      <w:bidi w:val="0"/>
      <w:spacing w:lineRule="auto" w:line="240" w:before="0" w:after="0"/>
      <w:jc w:val="left"/>
    </w:pPr>
    <w:rPr>
      <w:rFonts w:ascii="IBM Plex Sans" w:hAnsi="IBM Plex Sans" w:eastAsia="Calibri" w:cs="IBM Plex Sans"/>
      <w:color w:val="000000"/>
      <w:kern w:val="0"/>
      <w:sz w:val="24"/>
      <w:szCs w:val="24"/>
      <w:lang w:val="en-IN" w:eastAsia="zh-CN" w:bidi="ar-SA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ural.co/templates/brainstorm-and-idea-prioritization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TotalTime>2</TotalTime>
  <Application>LibreOfficeDev/24.8.7.2.0$Android_AARCH64 LibreOffice_project/</Application>
  <AppVersion>15.0000</AppVersion>
  <Pages>3</Pages>
  <Words>131</Words>
  <Characters>823</Characters>
  <CharactersWithSpaces>937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en-US</dc:language>
  <cp:lastModifiedBy/>
  <dcterms:modified xsi:type="dcterms:W3CDTF">2026-09-29T11:49:03Z</dcterms:modified>
  <cp:revision>1</cp:revision>
  <dc:subject/>
  <dc:title/>
</cp:coreProperties>
</file>